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F7F7" w14:textId="70A43367" w:rsidR="00F41BEE" w:rsidRDefault="00315F9F" w:rsidP="00B02820">
      <w:pPr>
        <w:pStyle w:val="Title"/>
      </w:pPr>
      <w:proofErr w:type="gramStart"/>
      <w:r w:rsidRPr="00315F9F">
        <w:t>{{ name</w:t>
      </w:r>
      <w:proofErr w:type="gramEnd"/>
      <w:r w:rsidRPr="00315F9F">
        <w:t xml:space="preserve"> }}</w:t>
      </w:r>
    </w:p>
    <w:p w14:paraId="56AFA34E" w14:textId="27399F8E" w:rsidR="00F41BEE" w:rsidRDefault="00315F9F" w:rsidP="00564CE2">
      <w:pPr>
        <w:pStyle w:val="Heading1"/>
      </w:pPr>
      <w:r>
        <w:t xml:space="preserve">{{region}} | </w:t>
      </w:r>
      <w:proofErr w:type="gramStart"/>
      <w:r w:rsidRPr="00315F9F">
        <w:t xml:space="preserve">{{ </w:t>
      </w:r>
      <w:proofErr w:type="spellStart"/>
      <w:r w:rsidRPr="00315F9F">
        <w:t>contact</w:t>
      </w:r>
      <w:proofErr w:type="gramEnd"/>
      <w:r w:rsidRPr="00315F9F">
        <w:t>_</w:t>
      </w:r>
      <w:proofErr w:type="gramStart"/>
      <w:r w:rsidRPr="00315F9F">
        <w:t>info</w:t>
      </w:r>
      <w:proofErr w:type="spellEnd"/>
      <w:r w:rsidRPr="00315F9F">
        <w:t xml:space="preserve"> }</w:t>
      </w:r>
      <w:proofErr w:type="gramEnd"/>
      <w:r w:rsidRPr="00315F9F">
        <w:t>}</w:t>
      </w:r>
    </w:p>
    <w:p w14:paraId="2B18C91E" w14:textId="77777777" w:rsidR="00003455" w:rsidRDefault="00003455" w:rsidP="009E3475"/>
    <w:p w14:paraId="70E85F4F" w14:textId="475AF9A9" w:rsidR="00F41BEE" w:rsidRDefault="00782471" w:rsidP="006E0605">
      <w:pPr>
        <w:pStyle w:val="Heading1"/>
      </w:pPr>
      <w:r>
        <w:t xml:space="preserve">Relevant </w:t>
      </w:r>
      <w:sdt>
        <w:sdtPr>
          <w:id w:val="1494989950"/>
          <w:placeholder>
            <w:docPart w:val="8BB3CB779C743B468A94CCB522B8206D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14:paraId="1D9D4A9E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C580A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A2F58FD" w14:textId="22DB1C47" w:rsidR="00315F9F" w:rsidRDefault="00315F9F" w:rsidP="00564CE2">
      <w:pPr>
        <w:keepNext/>
        <w:keepLines/>
        <w:tabs>
          <w:tab w:val="right" w:pos="9360"/>
        </w:tabs>
        <w:spacing w:before="180" w:after="100"/>
        <w:outlineLvl w:val="1"/>
        <w:rPr>
          <w:rFonts w:eastAsiaTheme="majorEastAsia" w:cs="Times New Roman (Headings CS)"/>
          <w:b/>
          <w:color w:val="191919" w:themeColor="background2" w:themeShade="1A"/>
          <w:szCs w:val="26"/>
        </w:rPr>
      </w:pPr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{% for job in </w:t>
      </w:r>
      <w:proofErr w:type="gramStart"/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>experience %}</w:t>
      </w:r>
      <w:proofErr w:type="gramEnd"/>
    </w:p>
    <w:p w14:paraId="7043CA58" w14:textId="289E6221" w:rsidR="00564CE2" w:rsidRPr="0069561E" w:rsidRDefault="00315F9F" w:rsidP="00564CE2">
      <w:pPr>
        <w:keepNext/>
        <w:keepLines/>
        <w:tabs>
          <w:tab w:val="right" w:pos="9360"/>
        </w:tabs>
        <w:spacing w:before="180" w:after="100"/>
        <w:outlineLvl w:val="1"/>
        <w:rPr>
          <w:rFonts w:eastAsiaTheme="majorEastAsia" w:cs="Times New Roman (Headings CS)"/>
          <w:b/>
          <w:color w:val="191919" w:themeColor="background2" w:themeShade="1A"/>
          <w:szCs w:val="26"/>
        </w:rPr>
      </w:pPr>
      <w:proofErr w:type="gram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{{ </w:t>
      </w:r>
      <w:proofErr w:type="spell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job</w:t>
      </w:r>
      <w:proofErr w:type="gramEnd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.</w:t>
      </w:r>
      <w:proofErr w:type="gram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title</w:t>
      </w:r>
      <w:proofErr w:type="spellEnd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 }</w:t>
      </w:r>
      <w:proofErr w:type="gramEnd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} | </w:t>
      </w:r>
      <w:proofErr w:type="gram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{{ </w:t>
      </w:r>
      <w:proofErr w:type="spell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job</w:t>
      </w:r>
      <w:proofErr w:type="gramEnd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.</w:t>
      </w:r>
      <w:proofErr w:type="gram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company</w:t>
      </w:r>
      <w:proofErr w:type="spellEnd"/>
      <w:r w:rsidR="00C77303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 </w:t>
      </w:r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}}</w:t>
      </w:r>
      <w:r w:rsidR="00564CE2" w:rsidRPr="0069561E">
        <w:rPr>
          <w:rFonts w:eastAsiaTheme="majorEastAsia" w:cs="Times New Roman (Headings CS)"/>
          <w:b/>
          <w:color w:val="191919" w:themeColor="background2" w:themeShade="1A"/>
          <w:szCs w:val="26"/>
        </w:rPr>
        <w:tab/>
      </w:r>
      <w:r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{{ </w:t>
      </w:r>
      <w:proofErr w:type="spell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job</w:t>
      </w:r>
      <w:proofErr w:type="gramEnd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.</w:t>
      </w:r>
      <w:proofErr w:type="gramStart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dates</w:t>
      </w:r>
      <w:proofErr w:type="spellEnd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 }</w:t>
      </w:r>
      <w:proofErr w:type="gramEnd"/>
      <w:r>
        <w:rPr>
          <w:rFonts w:eastAsiaTheme="majorEastAsia" w:cs="Times New Roman (Headings CS)"/>
          <w:b/>
          <w:color w:val="191919" w:themeColor="background2" w:themeShade="1A"/>
          <w:szCs w:val="26"/>
        </w:rPr>
        <w:t>}</w:t>
      </w:r>
    </w:p>
    <w:p w14:paraId="70ED0004" w14:textId="77777777" w:rsidR="00C77303" w:rsidRDefault="00315F9F" w:rsidP="00C77303">
      <w:pPr>
        <w:spacing w:after="80"/>
      </w:pPr>
      <w:r w:rsidRPr="00315F9F">
        <w:t xml:space="preserve">{% for detail in </w:t>
      </w:r>
      <w:proofErr w:type="spellStart"/>
      <w:proofErr w:type="gramStart"/>
      <w:r w:rsidRPr="00315F9F">
        <w:t>job.details</w:t>
      </w:r>
      <w:proofErr w:type="spellEnd"/>
      <w:proofErr w:type="gramEnd"/>
      <w:r w:rsidRPr="00315F9F">
        <w:t xml:space="preserve"> %}</w:t>
      </w:r>
    </w:p>
    <w:p w14:paraId="72F3B469" w14:textId="369FEC45" w:rsidR="00315F9F" w:rsidRDefault="00315F9F" w:rsidP="00EA6AD1">
      <w:pPr>
        <w:numPr>
          <w:ilvl w:val="0"/>
          <w:numId w:val="14"/>
        </w:numPr>
        <w:spacing w:after="80"/>
        <w:ind w:left="720" w:hanging="432"/>
      </w:pPr>
      <w:proofErr w:type="gramStart"/>
      <w:r w:rsidRPr="00315F9F">
        <w:t>{{ detail</w:t>
      </w:r>
      <w:proofErr w:type="gramEnd"/>
      <w:r w:rsidRPr="00315F9F">
        <w:t xml:space="preserve"> }}</w:t>
      </w:r>
    </w:p>
    <w:p w14:paraId="4E2512D4" w14:textId="1C5E0951" w:rsidR="00315F9F" w:rsidRDefault="00315F9F" w:rsidP="00C77303">
      <w:pPr>
        <w:spacing w:after="80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CBD741D" w14:textId="30BB4BF7" w:rsidR="00315F9F" w:rsidRDefault="00315F9F" w:rsidP="00315F9F">
      <w:pPr>
        <w:pStyle w:val="ListBullet"/>
        <w:numPr>
          <w:ilvl w:val="0"/>
          <w:numId w:val="0"/>
        </w:numPr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26AF81E" w14:textId="77777777" w:rsidR="00315F9F" w:rsidRDefault="00315F9F" w:rsidP="00315F9F">
      <w:pPr>
        <w:spacing w:after="80"/>
        <w:ind w:left="288"/>
      </w:pPr>
    </w:p>
    <w:p w14:paraId="07C1A633" w14:textId="006FA694" w:rsidR="00F41BEE" w:rsidRDefault="00000000" w:rsidP="006E0605">
      <w:pPr>
        <w:pStyle w:val="Heading1"/>
      </w:pPr>
      <w:sdt>
        <w:sdtPr>
          <w:id w:val="1513793667"/>
          <w:placeholder>
            <w:docPart w:val="21E01C32B0F36645A4BE4F9B3DE5572B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  <w:r w:rsidR="00934914">
        <w:t xml:space="preserve"> &amp; Awards</w:t>
      </w:r>
    </w:p>
    <w:p w14:paraId="17D44D04" w14:textId="1B31515D" w:rsidR="00003455" w:rsidRPr="003F4847" w:rsidRDefault="00003455" w:rsidP="003F484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70F515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1ECBB6C" w14:textId="629949B3" w:rsidR="00315F9F" w:rsidRDefault="00315F9F" w:rsidP="006E0605">
      <w:pPr>
        <w:pStyle w:val="Heading2"/>
      </w:pPr>
      <w:r w:rsidRPr="00315F9F">
        <w:t xml:space="preserve">{% for </w:t>
      </w:r>
      <w:proofErr w:type="spellStart"/>
      <w:r w:rsidRPr="00315F9F">
        <w:t>edu</w:t>
      </w:r>
      <w:proofErr w:type="spellEnd"/>
      <w:r w:rsidRPr="00315F9F">
        <w:t xml:space="preserve"> in education %}</w:t>
      </w:r>
    </w:p>
    <w:p w14:paraId="469B457B" w14:textId="60F07BD1" w:rsidR="00F41BEE" w:rsidRDefault="00315F9F" w:rsidP="006E0605">
      <w:pPr>
        <w:pStyle w:val="Heading2"/>
      </w:pPr>
      <w:proofErr w:type="gramStart"/>
      <w:r w:rsidRPr="00315F9F">
        <w:t xml:space="preserve">{{ </w:t>
      </w:r>
      <w:proofErr w:type="spellStart"/>
      <w:r w:rsidRPr="00315F9F">
        <w:t>edu</w:t>
      </w:r>
      <w:proofErr w:type="gramEnd"/>
      <w:r w:rsidRPr="00315F9F">
        <w:t>.</w:t>
      </w:r>
      <w:proofErr w:type="gramStart"/>
      <w:r w:rsidRPr="00315F9F">
        <w:t>institution</w:t>
      </w:r>
      <w:proofErr w:type="spellEnd"/>
      <w:r w:rsidRPr="00315F9F">
        <w:t xml:space="preserve"> }</w:t>
      </w:r>
      <w:proofErr w:type="gramEnd"/>
      <w:r w:rsidRPr="00315F9F">
        <w:t xml:space="preserve">}, </w:t>
      </w:r>
      <w:proofErr w:type="gramStart"/>
      <w:r w:rsidRPr="00315F9F">
        <w:t xml:space="preserve">{{ </w:t>
      </w:r>
      <w:proofErr w:type="spellStart"/>
      <w:r w:rsidRPr="00315F9F">
        <w:t>edu</w:t>
      </w:r>
      <w:proofErr w:type="gramEnd"/>
      <w:r w:rsidRPr="00315F9F">
        <w:t>.</w:t>
      </w:r>
      <w:proofErr w:type="gramStart"/>
      <w:r w:rsidRPr="00315F9F">
        <w:t>degree</w:t>
      </w:r>
      <w:proofErr w:type="spellEnd"/>
      <w:r w:rsidRPr="00315F9F">
        <w:t xml:space="preserve"> }}</w:t>
      </w:r>
      <w:r w:rsidR="00003455">
        <w:tab/>
      </w:r>
      <w:r w:rsidRPr="00315F9F">
        <w:t xml:space="preserve">{{ </w:t>
      </w:r>
      <w:proofErr w:type="spellStart"/>
      <w:r w:rsidRPr="00315F9F">
        <w:t>edu</w:t>
      </w:r>
      <w:proofErr w:type="gramEnd"/>
      <w:r w:rsidRPr="00315F9F">
        <w:t>.</w:t>
      </w:r>
      <w:proofErr w:type="gramStart"/>
      <w:r w:rsidRPr="00315F9F">
        <w:t>dates</w:t>
      </w:r>
      <w:proofErr w:type="spellEnd"/>
      <w:r w:rsidRPr="00315F9F">
        <w:t xml:space="preserve"> }</w:t>
      </w:r>
      <w:proofErr w:type="gramEnd"/>
      <w:r w:rsidRPr="00315F9F">
        <w:t>}</w:t>
      </w:r>
    </w:p>
    <w:p w14:paraId="4682D8A6" w14:textId="1DA71F7E" w:rsidR="00315F9F" w:rsidRDefault="00315F9F" w:rsidP="00D52131">
      <w:pPr>
        <w:rPr>
          <w:b/>
          <w:bCs/>
        </w:rPr>
      </w:pPr>
      <w:proofErr w:type="gramStart"/>
      <w:r w:rsidRPr="00315F9F">
        <w:rPr>
          <w:b/>
          <w:bCs/>
        </w:rPr>
        <w:t xml:space="preserve">{{ </w:t>
      </w:r>
      <w:proofErr w:type="spellStart"/>
      <w:r w:rsidRPr="00315F9F">
        <w:rPr>
          <w:b/>
          <w:bCs/>
        </w:rPr>
        <w:t>edu</w:t>
      </w:r>
      <w:proofErr w:type="gramEnd"/>
      <w:r w:rsidRPr="00315F9F">
        <w:rPr>
          <w:b/>
          <w:bCs/>
        </w:rPr>
        <w:t>.</w:t>
      </w:r>
      <w:proofErr w:type="gramStart"/>
      <w:r w:rsidRPr="00315F9F">
        <w:rPr>
          <w:b/>
          <w:bCs/>
        </w:rPr>
        <w:t>details</w:t>
      </w:r>
      <w:proofErr w:type="spellEnd"/>
      <w:r w:rsidRPr="00315F9F">
        <w:rPr>
          <w:b/>
          <w:bCs/>
        </w:rPr>
        <w:t xml:space="preserve"> }</w:t>
      </w:r>
      <w:proofErr w:type="gramEnd"/>
      <w:r w:rsidRPr="00315F9F">
        <w:rPr>
          <w:b/>
          <w:bCs/>
        </w:rPr>
        <w:t>}</w:t>
      </w:r>
    </w:p>
    <w:p w14:paraId="753D0D94" w14:textId="21E8A4C3" w:rsidR="00315F9F" w:rsidRDefault="00C77303" w:rsidP="00D52131">
      <w:pPr>
        <w:rPr>
          <w:b/>
          <w:bCs/>
        </w:rPr>
      </w:pPr>
      <w:r w:rsidRPr="00C77303">
        <w:rPr>
          <w:b/>
          <w:bCs/>
        </w:rPr>
        <w:t xml:space="preserve">{% </w:t>
      </w:r>
      <w:proofErr w:type="spellStart"/>
      <w:r w:rsidRPr="00C77303">
        <w:rPr>
          <w:b/>
          <w:bCs/>
        </w:rPr>
        <w:t>endfor</w:t>
      </w:r>
      <w:proofErr w:type="spellEnd"/>
      <w:r w:rsidRPr="00C77303">
        <w:rPr>
          <w:b/>
          <w:bCs/>
        </w:rPr>
        <w:t xml:space="preserve"> %}</w:t>
      </w:r>
    </w:p>
    <w:p w14:paraId="08080120" w14:textId="71465AB2" w:rsidR="000B2E6A" w:rsidRPr="00D61729" w:rsidRDefault="00315F9F" w:rsidP="000B2E6A">
      <w:pPr>
        <w:keepNext/>
        <w:keepLines/>
        <w:tabs>
          <w:tab w:val="right" w:pos="9360"/>
        </w:tabs>
        <w:spacing w:before="180" w:after="100" w:line="192" w:lineRule="auto"/>
        <w:ind w:left="288"/>
        <w:outlineLvl w:val="1"/>
        <w:rPr>
          <w:rFonts w:eastAsiaTheme="majorEastAsia" w:cs="Times New Roman (Headings CS)"/>
          <w:bCs/>
          <w:color w:val="191919" w:themeColor="background2" w:themeShade="1A"/>
          <w:szCs w:val="26"/>
        </w:rPr>
      </w:pPr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 xml:space="preserve">{% for award in </w:t>
      </w:r>
      <w:proofErr w:type="gramStart"/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>awards %}</w:t>
      </w:r>
      <w:proofErr w:type="gramEnd"/>
      <w:r w:rsidR="000B2E6A" w:rsidRPr="00573C6A">
        <w:rPr>
          <w:rFonts w:eastAsiaTheme="majorEastAsia" w:cs="Times New Roman (Headings CS)"/>
          <w:bCs/>
          <w:color w:val="191919" w:themeColor="background2" w:themeShade="1A"/>
          <w:szCs w:val="26"/>
        </w:rPr>
        <w:tab/>
      </w:r>
    </w:p>
    <w:p w14:paraId="7643C13B" w14:textId="6C8851F3" w:rsidR="00EB2C0D" w:rsidRDefault="00315F9F" w:rsidP="00A15C35">
      <w:pPr>
        <w:keepNext/>
        <w:keepLines/>
        <w:tabs>
          <w:tab w:val="right" w:pos="9360"/>
        </w:tabs>
        <w:spacing w:before="180" w:after="100" w:line="192" w:lineRule="auto"/>
        <w:ind w:left="288"/>
        <w:outlineLvl w:val="1"/>
        <w:rPr>
          <w:rFonts w:eastAsiaTheme="majorEastAsia" w:cs="Times New Roman (Headings CS)"/>
          <w:b/>
          <w:color w:val="191919" w:themeColor="background2" w:themeShade="1A"/>
          <w:szCs w:val="26"/>
        </w:rPr>
      </w:pPr>
      <w:proofErr w:type="gramStart"/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>{{ award</w:t>
      </w:r>
      <w:r w:rsidR="00C77303">
        <w:rPr>
          <w:rFonts w:eastAsiaTheme="majorEastAsia" w:cs="Times New Roman (Headings CS)"/>
          <w:bCs/>
          <w:color w:val="191919" w:themeColor="background2" w:themeShade="1A"/>
          <w:szCs w:val="26"/>
        </w:rPr>
        <w:t>.</w:t>
      </w:r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>name</w:t>
      </w:r>
      <w:proofErr w:type="gramEnd"/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 xml:space="preserve"> }}</w:t>
      </w:r>
      <w:r w:rsidR="00EB2C0D" w:rsidRPr="00EB2C0D">
        <w:rPr>
          <w:rFonts w:eastAsiaTheme="majorEastAsia" w:cs="Times New Roman (Headings CS)"/>
          <w:b/>
          <w:color w:val="191919" w:themeColor="background2" w:themeShade="1A"/>
          <w:szCs w:val="26"/>
        </w:rPr>
        <w:tab/>
      </w:r>
      <w:proofErr w:type="gramStart"/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{{ </w:t>
      </w:r>
      <w:proofErr w:type="spellStart"/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>award</w:t>
      </w:r>
      <w:proofErr w:type="gramEnd"/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>.</w:t>
      </w:r>
      <w:proofErr w:type="gramStart"/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>year</w:t>
      </w:r>
      <w:proofErr w:type="spellEnd"/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 xml:space="preserve"> }</w:t>
      </w:r>
      <w:proofErr w:type="gramEnd"/>
      <w:r w:rsidRPr="00315F9F">
        <w:rPr>
          <w:rFonts w:eastAsiaTheme="majorEastAsia" w:cs="Times New Roman (Headings CS)"/>
          <w:b/>
          <w:color w:val="191919" w:themeColor="background2" w:themeShade="1A"/>
          <w:szCs w:val="26"/>
        </w:rPr>
        <w:t>}</w:t>
      </w:r>
    </w:p>
    <w:p w14:paraId="6ABF4AD8" w14:textId="55278DDF" w:rsidR="00315F9F" w:rsidRDefault="00315F9F" w:rsidP="00A37BCC">
      <w:pPr>
        <w:keepNext/>
        <w:keepLines/>
        <w:tabs>
          <w:tab w:val="right" w:pos="9360"/>
        </w:tabs>
        <w:spacing w:before="180" w:after="100" w:line="192" w:lineRule="auto"/>
        <w:ind w:left="288"/>
        <w:outlineLvl w:val="1"/>
        <w:rPr>
          <w:rFonts w:eastAsiaTheme="majorEastAsia" w:cs="Times New Roman (Headings CS)"/>
          <w:bCs/>
          <w:color w:val="191919" w:themeColor="background2" w:themeShade="1A"/>
          <w:szCs w:val="26"/>
        </w:rPr>
      </w:pPr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 xml:space="preserve">{% </w:t>
      </w:r>
      <w:proofErr w:type="spellStart"/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>endfor</w:t>
      </w:r>
      <w:proofErr w:type="spellEnd"/>
      <w:r w:rsidRPr="00315F9F">
        <w:rPr>
          <w:rFonts w:eastAsiaTheme="majorEastAsia" w:cs="Times New Roman (Headings CS)"/>
          <w:bCs/>
          <w:color w:val="191919" w:themeColor="background2" w:themeShade="1A"/>
          <w:szCs w:val="26"/>
        </w:rPr>
        <w:t xml:space="preserve"> %}</w:t>
      </w:r>
    </w:p>
    <w:p w14:paraId="0F9E8172" w14:textId="77777777" w:rsidR="00A37BCC" w:rsidRPr="00152CCE" w:rsidRDefault="00A37BCC" w:rsidP="00A37BCC">
      <w:pPr>
        <w:keepNext/>
        <w:keepLines/>
        <w:tabs>
          <w:tab w:val="right" w:pos="9360"/>
        </w:tabs>
        <w:spacing w:before="180" w:after="100" w:line="192" w:lineRule="auto"/>
        <w:outlineLvl w:val="1"/>
        <w:rPr>
          <w:rFonts w:eastAsiaTheme="majorEastAsia" w:cs="Times New Roman (Headings CS)"/>
          <w:b/>
          <w:color w:val="191919" w:themeColor="background2" w:themeShade="1A"/>
          <w:szCs w:val="26"/>
        </w:rPr>
      </w:pPr>
    </w:p>
    <w:p w14:paraId="3D37A808" w14:textId="38D70BD7" w:rsidR="00F41BEE" w:rsidRDefault="009F6603" w:rsidP="00D52131">
      <w:pPr>
        <w:pStyle w:val="Heading1"/>
      </w:pPr>
      <w:r>
        <w:t xml:space="preserve">Skills &amp; </w:t>
      </w:r>
      <w:r w:rsidR="00EA6AD1">
        <w:t>Side Projects</w:t>
      </w:r>
    </w:p>
    <w:p w14:paraId="1B361BCB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3A67424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9CB6C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F1311AD" w14:textId="77777777" w:rsidR="00C77303" w:rsidRDefault="00315F9F" w:rsidP="00C77303">
      <w:pPr>
        <w:pStyle w:val="ListBullet"/>
        <w:numPr>
          <w:ilvl w:val="0"/>
          <w:numId w:val="0"/>
        </w:numPr>
        <w:ind w:left="288"/>
      </w:pPr>
      <w:r>
        <w:t xml:space="preserve">{% for skill in </w:t>
      </w:r>
      <w:proofErr w:type="gramStart"/>
      <w:r>
        <w:t>skills %}</w:t>
      </w:r>
      <w:proofErr w:type="gramEnd"/>
    </w:p>
    <w:p w14:paraId="3A6AF79F" w14:textId="4F50EFF9" w:rsidR="00315F9F" w:rsidRDefault="00315F9F" w:rsidP="00315F9F">
      <w:pPr>
        <w:pStyle w:val="ListBullet"/>
      </w:pPr>
      <w:proofErr w:type="gramStart"/>
      <w:r>
        <w:t>{{ skill</w:t>
      </w:r>
      <w:proofErr w:type="gramEnd"/>
      <w:r>
        <w:t xml:space="preserve"> }}</w:t>
      </w:r>
    </w:p>
    <w:p w14:paraId="1E13897B" w14:textId="23384573" w:rsidR="00C77303" w:rsidRDefault="00C77303" w:rsidP="00C77303">
      <w:pPr>
        <w:pStyle w:val="ListBullet"/>
        <w:numPr>
          <w:ilvl w:val="0"/>
          <w:numId w:val="0"/>
        </w:numPr>
        <w:ind w:left="288"/>
      </w:pPr>
      <w:r w:rsidRPr="00C77303">
        <w:t xml:space="preserve">{% </w:t>
      </w:r>
      <w:proofErr w:type="spellStart"/>
      <w:r w:rsidRPr="00C77303">
        <w:t>endfor</w:t>
      </w:r>
      <w:proofErr w:type="spellEnd"/>
      <w:r w:rsidRPr="00C77303">
        <w:t xml:space="preserve"> %}</w:t>
      </w:r>
    </w:p>
    <w:p w14:paraId="2189C495" w14:textId="77777777" w:rsidR="00C77303" w:rsidRDefault="00315F9F" w:rsidP="00C77303">
      <w:pPr>
        <w:pStyle w:val="ListBullet"/>
        <w:numPr>
          <w:ilvl w:val="0"/>
          <w:numId w:val="0"/>
        </w:numPr>
        <w:ind w:left="288"/>
      </w:pPr>
      <w:r>
        <w:t xml:space="preserve">{% for project in </w:t>
      </w:r>
      <w:proofErr w:type="gramStart"/>
      <w:r>
        <w:t>projects %}</w:t>
      </w:r>
      <w:proofErr w:type="gramEnd"/>
    </w:p>
    <w:p w14:paraId="08428F91" w14:textId="2F549570" w:rsidR="00315F9F" w:rsidRDefault="00315F9F" w:rsidP="00C77303">
      <w:pPr>
        <w:pStyle w:val="ListBullet"/>
      </w:pPr>
      <w:proofErr w:type="gramStart"/>
      <w:r>
        <w:t>{{ project.name</w:t>
      </w:r>
      <w:proofErr w:type="gramEnd"/>
      <w:r>
        <w:t xml:space="preserve"> }}</w:t>
      </w:r>
      <w:r w:rsidR="00C77303">
        <w:t xml:space="preserve">: </w:t>
      </w:r>
      <w:proofErr w:type="gramStart"/>
      <w:r>
        <w:t xml:space="preserve">{{ </w:t>
      </w:r>
      <w:proofErr w:type="spellStart"/>
      <w:r>
        <w:t>project</w:t>
      </w:r>
      <w:proofErr w:type="gramEnd"/>
      <w:r>
        <w:t>.</w:t>
      </w:r>
      <w:proofErr w:type="gramStart"/>
      <w:r>
        <w:t>details</w:t>
      </w:r>
      <w:proofErr w:type="spellEnd"/>
      <w:r>
        <w:t xml:space="preserve"> }</w:t>
      </w:r>
      <w:proofErr w:type="gramEnd"/>
      <w:r>
        <w:t>}</w:t>
      </w:r>
    </w:p>
    <w:p w14:paraId="53F7BB8F" w14:textId="7C8A6126" w:rsidR="00F41BEE" w:rsidRDefault="00315F9F" w:rsidP="00C77303">
      <w:pPr>
        <w:pStyle w:val="ListBullet"/>
        <w:numPr>
          <w:ilvl w:val="0"/>
          <w:numId w:val="0"/>
        </w:numPr>
        <w:ind w:left="288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F41BEE" w:rsidSect="00ED598E"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2999F" w14:textId="77777777" w:rsidR="00477A4D" w:rsidRDefault="00477A4D">
      <w:pPr>
        <w:spacing w:after="0"/>
      </w:pPr>
      <w:r>
        <w:separator/>
      </w:r>
    </w:p>
  </w:endnote>
  <w:endnote w:type="continuationSeparator" w:id="0">
    <w:p w14:paraId="572419DB" w14:textId="77777777" w:rsidR="00477A4D" w:rsidRDefault="00477A4D">
      <w:pPr>
        <w:spacing w:after="0"/>
      </w:pPr>
      <w:r>
        <w:continuationSeparator/>
      </w:r>
    </w:p>
  </w:endnote>
  <w:endnote w:type="continuationNotice" w:id="1">
    <w:p w14:paraId="7BD06FFD" w14:textId="77777777" w:rsidR="00477A4D" w:rsidRDefault="0047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2AB7" w14:textId="77777777" w:rsidR="00477A4D" w:rsidRDefault="00477A4D">
      <w:pPr>
        <w:spacing w:after="0"/>
      </w:pPr>
      <w:r>
        <w:separator/>
      </w:r>
    </w:p>
  </w:footnote>
  <w:footnote w:type="continuationSeparator" w:id="0">
    <w:p w14:paraId="3C3435A4" w14:textId="77777777" w:rsidR="00477A4D" w:rsidRDefault="00477A4D">
      <w:pPr>
        <w:spacing w:after="0"/>
      </w:pPr>
      <w:r>
        <w:continuationSeparator/>
      </w:r>
    </w:p>
  </w:footnote>
  <w:footnote w:type="continuationNotice" w:id="1">
    <w:p w14:paraId="5F1F2645" w14:textId="77777777" w:rsidR="00477A4D" w:rsidRDefault="0047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40BA6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20"/>
    <w:rsid w:val="00003455"/>
    <w:rsid w:val="0001008F"/>
    <w:rsid w:val="000113C8"/>
    <w:rsid w:val="00021C10"/>
    <w:rsid w:val="0003087D"/>
    <w:rsid w:val="00032277"/>
    <w:rsid w:val="00032383"/>
    <w:rsid w:val="00032982"/>
    <w:rsid w:val="00037A3D"/>
    <w:rsid w:val="00037A80"/>
    <w:rsid w:val="0004081D"/>
    <w:rsid w:val="000412E6"/>
    <w:rsid w:val="00047720"/>
    <w:rsid w:val="00047C0B"/>
    <w:rsid w:val="000539BD"/>
    <w:rsid w:val="00066BBB"/>
    <w:rsid w:val="00066E2A"/>
    <w:rsid w:val="00076DB4"/>
    <w:rsid w:val="00083318"/>
    <w:rsid w:val="0009195F"/>
    <w:rsid w:val="000A5E45"/>
    <w:rsid w:val="000A6E4A"/>
    <w:rsid w:val="000B2E6A"/>
    <w:rsid w:val="000B3D9F"/>
    <w:rsid w:val="000B6B5A"/>
    <w:rsid w:val="000D355D"/>
    <w:rsid w:val="000E6672"/>
    <w:rsid w:val="001046AC"/>
    <w:rsid w:val="0011008C"/>
    <w:rsid w:val="00111371"/>
    <w:rsid w:val="001172E5"/>
    <w:rsid w:val="001274B5"/>
    <w:rsid w:val="00140528"/>
    <w:rsid w:val="001433E3"/>
    <w:rsid w:val="001461DA"/>
    <w:rsid w:val="00152CCE"/>
    <w:rsid w:val="0016014D"/>
    <w:rsid w:val="001608CC"/>
    <w:rsid w:val="00163467"/>
    <w:rsid w:val="00171E55"/>
    <w:rsid w:val="0018191F"/>
    <w:rsid w:val="00181FE7"/>
    <w:rsid w:val="00186230"/>
    <w:rsid w:val="001971FC"/>
    <w:rsid w:val="001C5FC3"/>
    <w:rsid w:val="001C6B9F"/>
    <w:rsid w:val="001D3D3F"/>
    <w:rsid w:val="001D4B58"/>
    <w:rsid w:val="001F37AB"/>
    <w:rsid w:val="00200572"/>
    <w:rsid w:val="00222BEF"/>
    <w:rsid w:val="00254B76"/>
    <w:rsid w:val="00262033"/>
    <w:rsid w:val="002648A8"/>
    <w:rsid w:val="00265374"/>
    <w:rsid w:val="00271453"/>
    <w:rsid w:val="00272B34"/>
    <w:rsid w:val="0027382B"/>
    <w:rsid w:val="00276E4F"/>
    <w:rsid w:val="00295104"/>
    <w:rsid w:val="002B0D8F"/>
    <w:rsid w:val="002C0DDD"/>
    <w:rsid w:val="002D59A2"/>
    <w:rsid w:val="00302F19"/>
    <w:rsid w:val="00304507"/>
    <w:rsid w:val="003108DB"/>
    <w:rsid w:val="00315F9F"/>
    <w:rsid w:val="00331246"/>
    <w:rsid w:val="003319FB"/>
    <w:rsid w:val="0033760A"/>
    <w:rsid w:val="00351D1B"/>
    <w:rsid w:val="00353513"/>
    <w:rsid w:val="00357FD0"/>
    <w:rsid w:val="003630D5"/>
    <w:rsid w:val="003704BF"/>
    <w:rsid w:val="00374627"/>
    <w:rsid w:val="00380722"/>
    <w:rsid w:val="00381F2C"/>
    <w:rsid w:val="00394A6D"/>
    <w:rsid w:val="003A2E85"/>
    <w:rsid w:val="003B2143"/>
    <w:rsid w:val="003B324F"/>
    <w:rsid w:val="003C093F"/>
    <w:rsid w:val="003C14A1"/>
    <w:rsid w:val="003C38F0"/>
    <w:rsid w:val="003E706D"/>
    <w:rsid w:val="003F19B9"/>
    <w:rsid w:val="003F4847"/>
    <w:rsid w:val="00400FD0"/>
    <w:rsid w:val="0040118E"/>
    <w:rsid w:val="00420DE9"/>
    <w:rsid w:val="00433CD1"/>
    <w:rsid w:val="00445933"/>
    <w:rsid w:val="004476A1"/>
    <w:rsid w:val="004476B0"/>
    <w:rsid w:val="00450AB0"/>
    <w:rsid w:val="00451883"/>
    <w:rsid w:val="00477A4D"/>
    <w:rsid w:val="00480839"/>
    <w:rsid w:val="00485414"/>
    <w:rsid w:val="00495D77"/>
    <w:rsid w:val="004A4BFA"/>
    <w:rsid w:val="004B6F94"/>
    <w:rsid w:val="004C1C5D"/>
    <w:rsid w:val="004D433E"/>
    <w:rsid w:val="004E47F6"/>
    <w:rsid w:val="004E6381"/>
    <w:rsid w:val="004F305A"/>
    <w:rsid w:val="004F7524"/>
    <w:rsid w:val="0050064A"/>
    <w:rsid w:val="00504FB9"/>
    <w:rsid w:val="005114E7"/>
    <w:rsid w:val="005338E9"/>
    <w:rsid w:val="00536083"/>
    <w:rsid w:val="00542008"/>
    <w:rsid w:val="005451C0"/>
    <w:rsid w:val="005463C0"/>
    <w:rsid w:val="00562334"/>
    <w:rsid w:val="00564CE2"/>
    <w:rsid w:val="00573C6A"/>
    <w:rsid w:val="00582E2D"/>
    <w:rsid w:val="00584081"/>
    <w:rsid w:val="0058792A"/>
    <w:rsid w:val="005A1CE4"/>
    <w:rsid w:val="005A29F5"/>
    <w:rsid w:val="005A77FC"/>
    <w:rsid w:val="005A7D8A"/>
    <w:rsid w:val="005C2BF4"/>
    <w:rsid w:val="005C5AB5"/>
    <w:rsid w:val="005D019F"/>
    <w:rsid w:val="005D49B2"/>
    <w:rsid w:val="005D5D10"/>
    <w:rsid w:val="005E1C70"/>
    <w:rsid w:val="005E5E55"/>
    <w:rsid w:val="005F04C0"/>
    <w:rsid w:val="00605599"/>
    <w:rsid w:val="00610E84"/>
    <w:rsid w:val="00615228"/>
    <w:rsid w:val="00616068"/>
    <w:rsid w:val="00627B1A"/>
    <w:rsid w:val="006734FD"/>
    <w:rsid w:val="00692F19"/>
    <w:rsid w:val="006953A2"/>
    <w:rsid w:val="0069561E"/>
    <w:rsid w:val="006A3D6F"/>
    <w:rsid w:val="006B4315"/>
    <w:rsid w:val="006C5D70"/>
    <w:rsid w:val="006D0293"/>
    <w:rsid w:val="006D22E8"/>
    <w:rsid w:val="006D236F"/>
    <w:rsid w:val="006D6981"/>
    <w:rsid w:val="006E0605"/>
    <w:rsid w:val="006E401C"/>
    <w:rsid w:val="006E7A88"/>
    <w:rsid w:val="006F0EAE"/>
    <w:rsid w:val="006F2441"/>
    <w:rsid w:val="00711175"/>
    <w:rsid w:val="00712084"/>
    <w:rsid w:val="007122C1"/>
    <w:rsid w:val="007148DA"/>
    <w:rsid w:val="0072664A"/>
    <w:rsid w:val="007359AF"/>
    <w:rsid w:val="00746A96"/>
    <w:rsid w:val="007571DC"/>
    <w:rsid w:val="00774126"/>
    <w:rsid w:val="0077621B"/>
    <w:rsid w:val="00781236"/>
    <w:rsid w:val="00782471"/>
    <w:rsid w:val="00792F0B"/>
    <w:rsid w:val="007941C7"/>
    <w:rsid w:val="007960F1"/>
    <w:rsid w:val="007963CE"/>
    <w:rsid w:val="007A0660"/>
    <w:rsid w:val="007A7186"/>
    <w:rsid w:val="007D00B3"/>
    <w:rsid w:val="007F5438"/>
    <w:rsid w:val="00824550"/>
    <w:rsid w:val="00825630"/>
    <w:rsid w:val="008406FF"/>
    <w:rsid w:val="0084136C"/>
    <w:rsid w:val="00855CA3"/>
    <w:rsid w:val="0086325C"/>
    <w:rsid w:val="00873549"/>
    <w:rsid w:val="008829E7"/>
    <w:rsid w:val="00886378"/>
    <w:rsid w:val="00886E4A"/>
    <w:rsid w:val="008916B6"/>
    <w:rsid w:val="00896C07"/>
    <w:rsid w:val="008D5413"/>
    <w:rsid w:val="008D5A41"/>
    <w:rsid w:val="008D6A27"/>
    <w:rsid w:val="008E038B"/>
    <w:rsid w:val="008E1012"/>
    <w:rsid w:val="008E10EB"/>
    <w:rsid w:val="008E5671"/>
    <w:rsid w:val="008E5E40"/>
    <w:rsid w:val="00912D4C"/>
    <w:rsid w:val="00924DC2"/>
    <w:rsid w:val="0093056E"/>
    <w:rsid w:val="00934914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1789"/>
    <w:rsid w:val="009B24B9"/>
    <w:rsid w:val="009C2119"/>
    <w:rsid w:val="009C429D"/>
    <w:rsid w:val="009C7FD6"/>
    <w:rsid w:val="009D04EB"/>
    <w:rsid w:val="009D32C6"/>
    <w:rsid w:val="009D41D9"/>
    <w:rsid w:val="009D5B56"/>
    <w:rsid w:val="009D7A05"/>
    <w:rsid w:val="009E0210"/>
    <w:rsid w:val="009E3475"/>
    <w:rsid w:val="009F2912"/>
    <w:rsid w:val="009F6603"/>
    <w:rsid w:val="00A00679"/>
    <w:rsid w:val="00A05FF3"/>
    <w:rsid w:val="00A15C35"/>
    <w:rsid w:val="00A249B7"/>
    <w:rsid w:val="00A36F7A"/>
    <w:rsid w:val="00A37BCC"/>
    <w:rsid w:val="00A61957"/>
    <w:rsid w:val="00A667A5"/>
    <w:rsid w:val="00A7066C"/>
    <w:rsid w:val="00A70EFD"/>
    <w:rsid w:val="00A771C9"/>
    <w:rsid w:val="00A8131A"/>
    <w:rsid w:val="00A97F40"/>
    <w:rsid w:val="00AA2091"/>
    <w:rsid w:val="00AA2D7F"/>
    <w:rsid w:val="00AB1964"/>
    <w:rsid w:val="00AB2C3D"/>
    <w:rsid w:val="00AB4DDA"/>
    <w:rsid w:val="00AC347A"/>
    <w:rsid w:val="00AC43F9"/>
    <w:rsid w:val="00AD12D4"/>
    <w:rsid w:val="00AD768F"/>
    <w:rsid w:val="00AF3073"/>
    <w:rsid w:val="00B02820"/>
    <w:rsid w:val="00B063E6"/>
    <w:rsid w:val="00B07A16"/>
    <w:rsid w:val="00B15C87"/>
    <w:rsid w:val="00B203B6"/>
    <w:rsid w:val="00B211A1"/>
    <w:rsid w:val="00B2485F"/>
    <w:rsid w:val="00B25D77"/>
    <w:rsid w:val="00B35070"/>
    <w:rsid w:val="00B430AF"/>
    <w:rsid w:val="00B5201C"/>
    <w:rsid w:val="00B5257D"/>
    <w:rsid w:val="00B53FA4"/>
    <w:rsid w:val="00B603EA"/>
    <w:rsid w:val="00B610B1"/>
    <w:rsid w:val="00B769EE"/>
    <w:rsid w:val="00B8342B"/>
    <w:rsid w:val="00B86516"/>
    <w:rsid w:val="00B94EC3"/>
    <w:rsid w:val="00BA55ED"/>
    <w:rsid w:val="00BB273E"/>
    <w:rsid w:val="00BB5883"/>
    <w:rsid w:val="00BD719F"/>
    <w:rsid w:val="00BD735D"/>
    <w:rsid w:val="00C02B14"/>
    <w:rsid w:val="00C03729"/>
    <w:rsid w:val="00C04033"/>
    <w:rsid w:val="00C060EC"/>
    <w:rsid w:val="00C30869"/>
    <w:rsid w:val="00C30F46"/>
    <w:rsid w:val="00C444AC"/>
    <w:rsid w:val="00C57E43"/>
    <w:rsid w:val="00C6234F"/>
    <w:rsid w:val="00C6464E"/>
    <w:rsid w:val="00C72B59"/>
    <w:rsid w:val="00C76A4E"/>
    <w:rsid w:val="00C77303"/>
    <w:rsid w:val="00C86F4F"/>
    <w:rsid w:val="00C904F1"/>
    <w:rsid w:val="00C92FA6"/>
    <w:rsid w:val="00C93AAD"/>
    <w:rsid w:val="00C9734F"/>
    <w:rsid w:val="00CA0259"/>
    <w:rsid w:val="00CA04E9"/>
    <w:rsid w:val="00CC75DB"/>
    <w:rsid w:val="00D016ED"/>
    <w:rsid w:val="00D05F48"/>
    <w:rsid w:val="00D23986"/>
    <w:rsid w:val="00D241A0"/>
    <w:rsid w:val="00D33143"/>
    <w:rsid w:val="00D37D67"/>
    <w:rsid w:val="00D4111F"/>
    <w:rsid w:val="00D468C9"/>
    <w:rsid w:val="00D52131"/>
    <w:rsid w:val="00D56207"/>
    <w:rsid w:val="00D61729"/>
    <w:rsid w:val="00D6278D"/>
    <w:rsid w:val="00D7441A"/>
    <w:rsid w:val="00D757F2"/>
    <w:rsid w:val="00D765AF"/>
    <w:rsid w:val="00D8762E"/>
    <w:rsid w:val="00D95183"/>
    <w:rsid w:val="00D9766C"/>
    <w:rsid w:val="00DA6BD5"/>
    <w:rsid w:val="00DB21FB"/>
    <w:rsid w:val="00DB6542"/>
    <w:rsid w:val="00DC1DEC"/>
    <w:rsid w:val="00DC6618"/>
    <w:rsid w:val="00DD4208"/>
    <w:rsid w:val="00DD443D"/>
    <w:rsid w:val="00DE441B"/>
    <w:rsid w:val="00DF2F80"/>
    <w:rsid w:val="00DF3D23"/>
    <w:rsid w:val="00E01B82"/>
    <w:rsid w:val="00E23538"/>
    <w:rsid w:val="00E321B6"/>
    <w:rsid w:val="00E45F8D"/>
    <w:rsid w:val="00E516A5"/>
    <w:rsid w:val="00E53E06"/>
    <w:rsid w:val="00E64876"/>
    <w:rsid w:val="00E71047"/>
    <w:rsid w:val="00E726F0"/>
    <w:rsid w:val="00E76CB4"/>
    <w:rsid w:val="00EA2B92"/>
    <w:rsid w:val="00EA6913"/>
    <w:rsid w:val="00EA6AD1"/>
    <w:rsid w:val="00EB172F"/>
    <w:rsid w:val="00EB2C0D"/>
    <w:rsid w:val="00EC12CE"/>
    <w:rsid w:val="00ED083F"/>
    <w:rsid w:val="00ED598E"/>
    <w:rsid w:val="00ED794F"/>
    <w:rsid w:val="00ED7FEB"/>
    <w:rsid w:val="00EE25F3"/>
    <w:rsid w:val="00EF4AA1"/>
    <w:rsid w:val="00EF71AE"/>
    <w:rsid w:val="00F0495E"/>
    <w:rsid w:val="00F07086"/>
    <w:rsid w:val="00F14388"/>
    <w:rsid w:val="00F15D0A"/>
    <w:rsid w:val="00F35BE9"/>
    <w:rsid w:val="00F37140"/>
    <w:rsid w:val="00F40303"/>
    <w:rsid w:val="00F41BEE"/>
    <w:rsid w:val="00F503D3"/>
    <w:rsid w:val="00F601DA"/>
    <w:rsid w:val="00FC1B21"/>
    <w:rsid w:val="00FC48AA"/>
    <w:rsid w:val="00FD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ACFF3"/>
  <w15:chartTrackingRefBased/>
  <w15:docId w15:val="{27B346EF-64BF-44C8-A072-11CAC648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Apps\MicrosoftWindows.Client.CBS_cw5n1h2txyewy\%7b3F0464D4-9E6A-D74B-8B5E-0C8AA25683B6%7dTFa6ce606f-4d1b-45e4-9923-de33195f45daa05f8429-a858d4e199d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B3CB779C743B468A94CCB522B8206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DC3723E-B403-AE42-9A67-1998E69D8A2E}"/>
      </w:docPartPr>
      <w:docPartBody>
        <w:p w:rsidR="0071350E" w:rsidRDefault="00564A1E">
          <w:pPr>
            <w:pStyle w:val="8BB3CB779C743B468A94CCB522B8206D"/>
          </w:pPr>
          <w:r>
            <w:t>Experience</w:t>
          </w:r>
        </w:p>
      </w:docPartBody>
    </w:docPart>
    <w:docPart>
      <w:docPartPr>
        <w:name w:val="21E01C32B0F36645A4BE4F9B3DE5572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D0CC918-8E6C-8942-B037-3BAA4647F74B}"/>
      </w:docPartPr>
      <w:docPartBody>
        <w:p w:rsidR="0071350E" w:rsidRDefault="00564A1E">
          <w:pPr>
            <w:pStyle w:val="21E01C32B0F36645A4BE4F9B3DE5572B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19"/>
    <w:rsid w:val="00003A06"/>
    <w:rsid w:val="00062794"/>
    <w:rsid w:val="000F6060"/>
    <w:rsid w:val="0014741D"/>
    <w:rsid w:val="00163467"/>
    <w:rsid w:val="00222BEF"/>
    <w:rsid w:val="00276039"/>
    <w:rsid w:val="002B0D8F"/>
    <w:rsid w:val="00353513"/>
    <w:rsid w:val="003A2E85"/>
    <w:rsid w:val="003E386B"/>
    <w:rsid w:val="0050064A"/>
    <w:rsid w:val="005073C3"/>
    <w:rsid w:val="005364FF"/>
    <w:rsid w:val="00564A1E"/>
    <w:rsid w:val="00615228"/>
    <w:rsid w:val="0071350E"/>
    <w:rsid w:val="00AA1493"/>
    <w:rsid w:val="00AC347A"/>
    <w:rsid w:val="00AC43F9"/>
    <w:rsid w:val="00B211A1"/>
    <w:rsid w:val="00BB5883"/>
    <w:rsid w:val="00C76A4E"/>
    <w:rsid w:val="00C92FA6"/>
    <w:rsid w:val="00C95819"/>
    <w:rsid w:val="00E350CB"/>
    <w:rsid w:val="00F01A51"/>
    <w:rsid w:val="00F056A5"/>
    <w:rsid w:val="00FD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B3CB779C743B468A94CCB522B8206D">
    <w:name w:val="8BB3CB779C743B468A94CCB522B8206D"/>
    <w:pPr>
      <w:widowControl w:val="0"/>
    </w:pPr>
  </w:style>
  <w:style w:type="paragraph" w:customStyle="1" w:styleId="21E01C32B0F36645A4BE4F9B3DE5572B">
    <w:name w:val="21E01C32B0F36645A4BE4F9B3DE5572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80E879BFE6B428D0E567A06A76107" ma:contentTypeVersion="11" ma:contentTypeDescription="Create a new document." ma:contentTypeScope="" ma:versionID="809677bded28b661ebe31f1eee7bff80">
  <xsd:schema xmlns:xsd="http://www.w3.org/2001/XMLSchema" xmlns:xs="http://www.w3.org/2001/XMLSchema" xmlns:p="http://schemas.microsoft.com/office/2006/metadata/properties" xmlns:ns3="0414a296-7a16-41a6-a8ca-707e24646676" targetNamespace="http://schemas.microsoft.com/office/2006/metadata/properties" ma:root="true" ma:fieldsID="d78c3775a056b44187589ba618150e1a" ns3:_="">
    <xsd:import namespace="0414a296-7a16-41a6-a8ca-707e246466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4a296-7a16-41a6-a8ca-707e246466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14a296-7a16-41a6-a8ca-707e2464667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DA233A-0735-4AE0-9ED3-589FD061B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4a296-7a16-41a6-a8ca-707e24646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0414a296-7a16-41a6-a8ca-707e24646676"/>
  </ds:schemaRefs>
</ds:datastoreItem>
</file>

<file path=customXml/itemProps4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{3F0464D4-9E6A-D74B-8B5E-0C8AA25683B6}TFa6ce606f-4d1b-45e4-9923-de33195f45daa05f8429-a858d4e199dc.dotx</Template>
  <TotalTime>38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Pop</dc:creator>
  <cp:keywords/>
  <dc:description/>
  <cp:lastModifiedBy>CHAN, Chun Yip</cp:lastModifiedBy>
  <cp:revision>5</cp:revision>
  <dcterms:created xsi:type="dcterms:W3CDTF">2026-06-21T12:14:00Z</dcterms:created>
  <dcterms:modified xsi:type="dcterms:W3CDTF">2026-06-21T14:12:00Z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0x0101003A980E879BFE6B428D0E567A06A76107</vt:lpwstr>
  </property>
</Properties>
</file>